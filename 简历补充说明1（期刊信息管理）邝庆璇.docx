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补充说明1（期刊信息管理）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期刊信息管理系统（数据库大作业）：</w:t>
      </w: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501650</wp:posOffset>
            </wp:positionH>
            <wp:positionV relativeFrom="paragraph">
              <wp:posOffset>143510</wp:posOffset>
            </wp:positionV>
            <wp:extent cx="1911350" cy="2733675"/>
            <wp:effectExtent l="0" t="0" r="6350" b="952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34033" t="22096" r="42218" b="17510"/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ER图</w:t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期刊信息：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目录按类别分类，选中（用复选框或直接点击拉下来）分类目录，则列表显示相应期刊的常用信息；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能够按照期刊名、类型、出版社进行搜索（支持多关键词和一定的模糊查询）；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能进行单个“期刊”实体增加和批量删除，以及期刊详细信息的修改。（</w:t>
      </w:r>
      <w:r>
        <w:rPr>
          <w:rFonts w:hint="eastAsia"/>
          <w:b/>
          <w:bCs/>
          <w:lang w:val="en-US" w:eastAsia="zh-CN"/>
        </w:rPr>
        <w:t>准备实现</w:t>
      </w:r>
      <w:r>
        <w:rPr>
          <w:rFonts w:hint="eastAsia"/>
          <w:lang w:val="en-US" w:eastAsia="zh-CN"/>
        </w:rPr>
        <w:t>）跳转到相应的该期刊的信息页面。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-120650</wp:posOffset>
            </wp:positionH>
            <wp:positionV relativeFrom="paragraph">
              <wp:posOffset>101600</wp:posOffset>
            </wp:positionV>
            <wp:extent cx="4431665" cy="3068320"/>
            <wp:effectExtent l="0" t="0" r="635" b="508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16914" t="2958" r="20880" b="20489"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3068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能通过期刊详情对话框，修改“主编”（若不存在则添加）；再通过“主编”详情对话框修改“出版社”的信息（不存在则添加）。</w:t>
      </w:r>
    </w:p>
    <w:p>
      <w:pPr>
        <w:numPr>
          <w:ilvl w:val="0"/>
          <w:numId w:val="0"/>
        </w:num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134620</wp:posOffset>
            </wp:positionV>
            <wp:extent cx="4540250" cy="1508760"/>
            <wp:effectExtent l="0" t="0" r="6350" b="254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l="-446" t="20317" r="14250" b="28761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1508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搜索：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04155" cy="1724660"/>
            <wp:effectExtent l="0" t="0" r="444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rcRect l="16793" t="30669" r="13647" b="29126"/>
                    <a:stretch>
                      <a:fillRect/>
                    </a:stretch>
                  </pic:blipFill>
                  <pic:spPr>
                    <a:xfrm>
                      <a:off x="0" y="0"/>
                      <a:ext cx="5304155" cy="172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001645" cy="690245"/>
            <wp:effectExtent l="0" t="0" r="825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rcRect l="46932" t="31976" r="12803" b="51565"/>
                    <a:stretch>
                      <a:fillRect/>
                    </a:stretch>
                  </pic:blipFill>
                  <pic:spPr>
                    <a:xfrm>
                      <a:off x="0" y="0"/>
                      <a:ext cx="3001645" cy="690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投稿人信息：投稿人目录按用人单位来分，选中能够在表中直接显示相应投稿人在不同期刊的投稿数（方便用人单位查询来进行考核评职称等）；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能够按照投稿人名和单位名进行搜索（多关键词、模糊查询）；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能通过对话框进</w:t>
      </w:r>
      <w:bookmarkStart w:id="0" w:name="_GoBack"/>
      <w:bookmarkEnd w:id="0"/>
      <w:r>
        <w:rPr>
          <w:rFonts w:hint="eastAsia"/>
          <w:lang w:val="en-US" w:eastAsia="zh-CN"/>
        </w:rPr>
        <w:t>行“单位”、“投稿人”实体的逐个增加和批量删除；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能通过对话框修改“单位”、“投稿人”信息。（</w:t>
      </w:r>
      <w:r>
        <w:rPr>
          <w:rFonts w:hint="eastAsia"/>
          <w:b/>
          <w:bCs/>
          <w:lang w:val="en-US" w:eastAsia="zh-CN"/>
        </w:rPr>
        <w:t>准备实现</w:t>
      </w:r>
      <w:r>
        <w:rPr>
          <w:rFonts w:hint="eastAsia"/>
          <w:lang w:val="en-US" w:eastAsia="zh-CN"/>
        </w:rPr>
        <w:t>）跳转到投稿人所投文章的文章信息页面。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8255</wp:posOffset>
            </wp:positionH>
            <wp:positionV relativeFrom="paragraph">
              <wp:posOffset>74295</wp:posOffset>
            </wp:positionV>
            <wp:extent cx="3810000" cy="2241550"/>
            <wp:effectExtent l="0" t="0" r="0" b="635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rcRect l="14744" t="10137" r="12923" b="1420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4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文章信息（</w:t>
      </w:r>
      <w:r>
        <w:rPr>
          <w:rFonts w:hint="eastAsia"/>
          <w:b/>
          <w:bCs/>
          <w:lang w:val="en-US" w:eastAsia="zh-CN"/>
        </w:rPr>
        <w:t>准备实现</w:t>
      </w:r>
      <w:r>
        <w:rPr>
          <w:rFonts w:hint="eastAsia"/>
          <w:lang w:val="en-US" w:eastAsia="zh-CN"/>
        </w:rPr>
        <w:t>）：表格显示常用的文章信息；能够按文章名、投稿人名及期刊名进行搜索（多关键词、模糊查询）；能进行增删修改；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b/>
          <w:bCs/>
          <w:lang w:val="en-US" w:eastAsia="zh-CN"/>
        </w:rPr>
        <w:t>准备实现</w:t>
      </w:r>
      <w:r>
        <w:rPr>
          <w:rFonts w:hint="eastAsia"/>
          <w:lang w:val="en-US" w:eastAsia="zh-CN"/>
        </w:rPr>
        <w:t>）以上期刊信息列表、投稿人信息列表、文章信息列表均能打印成报表出来（至少要能打印预览）。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#注释1：老师给的数据集仅仅是期刊分类目录，但他额外要求了投稿人信息管理、文章信息管理和打印的这些功能。所以除了期刊名及分类，其他都是本人随手添加用于调试的。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注释2：结合实际情况，投稿人、主编都支持重名（通过编号对话框来选），而其他（期刊、分类、出版社、文章）不支持重名。另外，引用的外键中，只有投稿人的单位号是允许NULL的，其他都不允许NULL，某个父实体删除时级联删除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#注释3：几张表均是导入预先准备的视图来完成的，但增、删、查的功能均是直接操作表；暂未涉及触发器和函数操作（因为这些稍微高级一点的东西我还没时间来得及自学啊！！！）。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注释4：我也知道这里面是有一定问题的，比如实际情况下，用得更多的是“作者”而不是“投稿人”，而学术论文的作者有时是多个的，所以“文章”和“作者”之间还要建立一个“投稿表”来对“文章”号和“作者”号进行映射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再比如，这里“主编”和“出版社”只能通过对应的期刊来间接地修改。等等。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再比如一些细节，还没有实现右键菜单进行增删（这个实现起来不难，但全用按钮来完成就是图个展示功能时方便）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这里面有我个人当前的时间、经历和当下水平的限制，如果在交作业的Deadline前尚有时间，我会尽量改进的。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9B802F"/>
    <w:multiLevelType w:val="singleLevel"/>
    <w:tmpl w:val="2F9B802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141B9F"/>
    <w:rsid w:val="0032220A"/>
    <w:rsid w:val="00841FF1"/>
    <w:rsid w:val="00EB4720"/>
    <w:rsid w:val="016D3FAE"/>
    <w:rsid w:val="01A76934"/>
    <w:rsid w:val="03127465"/>
    <w:rsid w:val="032C3344"/>
    <w:rsid w:val="04547CE0"/>
    <w:rsid w:val="04B246D2"/>
    <w:rsid w:val="051707D4"/>
    <w:rsid w:val="0573416A"/>
    <w:rsid w:val="059F6C6C"/>
    <w:rsid w:val="05ED69F4"/>
    <w:rsid w:val="067D0ECC"/>
    <w:rsid w:val="07F06FB2"/>
    <w:rsid w:val="0AA0475C"/>
    <w:rsid w:val="0AFA0735"/>
    <w:rsid w:val="0B6E7CCC"/>
    <w:rsid w:val="0B747D85"/>
    <w:rsid w:val="0BAA07FC"/>
    <w:rsid w:val="0CD5632C"/>
    <w:rsid w:val="0D3D614E"/>
    <w:rsid w:val="0DBA130D"/>
    <w:rsid w:val="0E482062"/>
    <w:rsid w:val="0E552383"/>
    <w:rsid w:val="0E7B2CCB"/>
    <w:rsid w:val="0F9F04BA"/>
    <w:rsid w:val="10095B7E"/>
    <w:rsid w:val="11A166DB"/>
    <w:rsid w:val="13B2639B"/>
    <w:rsid w:val="13F70CAF"/>
    <w:rsid w:val="14CB3B40"/>
    <w:rsid w:val="175D4E32"/>
    <w:rsid w:val="182277E1"/>
    <w:rsid w:val="191B189F"/>
    <w:rsid w:val="19827C6D"/>
    <w:rsid w:val="19DC37F8"/>
    <w:rsid w:val="19FF10B2"/>
    <w:rsid w:val="1AD44A13"/>
    <w:rsid w:val="1D59533B"/>
    <w:rsid w:val="1EDE3BF5"/>
    <w:rsid w:val="204779BD"/>
    <w:rsid w:val="2095116E"/>
    <w:rsid w:val="21F03E72"/>
    <w:rsid w:val="21FE041A"/>
    <w:rsid w:val="23864AA4"/>
    <w:rsid w:val="23C80160"/>
    <w:rsid w:val="23D805A1"/>
    <w:rsid w:val="246E32F0"/>
    <w:rsid w:val="247D5156"/>
    <w:rsid w:val="257437A9"/>
    <w:rsid w:val="26D55E82"/>
    <w:rsid w:val="272A252A"/>
    <w:rsid w:val="28421790"/>
    <w:rsid w:val="286F4F31"/>
    <w:rsid w:val="287C22D4"/>
    <w:rsid w:val="288846A4"/>
    <w:rsid w:val="28DC3AFE"/>
    <w:rsid w:val="2A255353"/>
    <w:rsid w:val="2C397315"/>
    <w:rsid w:val="2CA46E43"/>
    <w:rsid w:val="2D2018E4"/>
    <w:rsid w:val="2D432632"/>
    <w:rsid w:val="2F8F10B0"/>
    <w:rsid w:val="2FB747AD"/>
    <w:rsid w:val="305830EB"/>
    <w:rsid w:val="309A744E"/>
    <w:rsid w:val="30F557E5"/>
    <w:rsid w:val="31052362"/>
    <w:rsid w:val="315500C9"/>
    <w:rsid w:val="319F5A4F"/>
    <w:rsid w:val="32683FF8"/>
    <w:rsid w:val="32F1094B"/>
    <w:rsid w:val="347A4434"/>
    <w:rsid w:val="34A2190F"/>
    <w:rsid w:val="350D1A31"/>
    <w:rsid w:val="36203049"/>
    <w:rsid w:val="365079C3"/>
    <w:rsid w:val="37CF4AA8"/>
    <w:rsid w:val="39065710"/>
    <w:rsid w:val="39D947DF"/>
    <w:rsid w:val="3A727395"/>
    <w:rsid w:val="3D3A35A4"/>
    <w:rsid w:val="3D7D5397"/>
    <w:rsid w:val="3E455A3D"/>
    <w:rsid w:val="3E5F3352"/>
    <w:rsid w:val="404025B3"/>
    <w:rsid w:val="40C773EE"/>
    <w:rsid w:val="411C0B01"/>
    <w:rsid w:val="426F66F1"/>
    <w:rsid w:val="42F52E6F"/>
    <w:rsid w:val="436650F3"/>
    <w:rsid w:val="44BB5D4B"/>
    <w:rsid w:val="44C90F55"/>
    <w:rsid w:val="4A2850CF"/>
    <w:rsid w:val="4A3A113B"/>
    <w:rsid w:val="4A690E03"/>
    <w:rsid w:val="4A7B24B1"/>
    <w:rsid w:val="4A9D5F24"/>
    <w:rsid w:val="4D7A294B"/>
    <w:rsid w:val="4DAC0542"/>
    <w:rsid w:val="4ECE4FF0"/>
    <w:rsid w:val="4F153342"/>
    <w:rsid w:val="4F306C85"/>
    <w:rsid w:val="4FA15037"/>
    <w:rsid w:val="4FB560AA"/>
    <w:rsid w:val="4FBF707B"/>
    <w:rsid w:val="4FD9422D"/>
    <w:rsid w:val="51142A8E"/>
    <w:rsid w:val="516B6115"/>
    <w:rsid w:val="52150AF5"/>
    <w:rsid w:val="527954C3"/>
    <w:rsid w:val="52A34295"/>
    <w:rsid w:val="533068B0"/>
    <w:rsid w:val="53D303A2"/>
    <w:rsid w:val="54F65F77"/>
    <w:rsid w:val="56435C4E"/>
    <w:rsid w:val="56585794"/>
    <w:rsid w:val="5A216A83"/>
    <w:rsid w:val="5A26140F"/>
    <w:rsid w:val="5A273876"/>
    <w:rsid w:val="5A421C96"/>
    <w:rsid w:val="5B010F3F"/>
    <w:rsid w:val="5D363D62"/>
    <w:rsid w:val="5D415A00"/>
    <w:rsid w:val="5DCC29F2"/>
    <w:rsid w:val="5F8373E8"/>
    <w:rsid w:val="60527752"/>
    <w:rsid w:val="60660504"/>
    <w:rsid w:val="60A82A1D"/>
    <w:rsid w:val="62E702A9"/>
    <w:rsid w:val="630B0ABE"/>
    <w:rsid w:val="65577790"/>
    <w:rsid w:val="66A06E42"/>
    <w:rsid w:val="67893677"/>
    <w:rsid w:val="679145EC"/>
    <w:rsid w:val="67BE2EAD"/>
    <w:rsid w:val="68811D36"/>
    <w:rsid w:val="68906B2F"/>
    <w:rsid w:val="6C210990"/>
    <w:rsid w:val="6D535020"/>
    <w:rsid w:val="6F8F357F"/>
    <w:rsid w:val="70E67D9F"/>
    <w:rsid w:val="727F4397"/>
    <w:rsid w:val="72812D31"/>
    <w:rsid w:val="728E635E"/>
    <w:rsid w:val="73141B9F"/>
    <w:rsid w:val="73BF6521"/>
    <w:rsid w:val="73DB1C2E"/>
    <w:rsid w:val="78650842"/>
    <w:rsid w:val="787A7F0D"/>
    <w:rsid w:val="7B0D4E68"/>
    <w:rsid w:val="7B8571CD"/>
    <w:rsid w:val="7B9B7EE7"/>
    <w:rsid w:val="7C315843"/>
    <w:rsid w:val="7C3B1875"/>
    <w:rsid w:val="7C4F5CDA"/>
    <w:rsid w:val="7D6B72B6"/>
    <w:rsid w:val="7DDD0FE7"/>
    <w:rsid w:val="7E4E6854"/>
    <w:rsid w:val="7EF24114"/>
    <w:rsid w:val="7F2518DC"/>
    <w:rsid w:val="7F8B71F7"/>
    <w:rsid w:val="7F961A24"/>
    <w:rsid w:val="7F9A1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24</TotalTime>
  <ScaleCrop>false</ScaleCrop>
  <LinksUpToDate>false</LinksUpToDate>
  <CharactersWithSpaces>0</CharactersWithSpaces>
  <Application>WPS Office_11.1.0.7949_F1E327BC-269C-435d-A152-05C5408002CA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2018-10-17T13:36:00Z</dcterms:created>
  <dc:creator>旋璇</dc:creator>
  <cp:lastModifiedBy>旋璇</cp:lastModifiedBy>
  <dcterms:modified xsi:type="dcterms:W3CDTF">2018-11-09T16:25:32Z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2052-11.1.0.7949</vt:lpwstr>
  </property>
  <property fmtid="{D5CDD505-2E9C-101B-9397-08002B2CF9AE}" pid="3" name="KSORubyTemplateID" linkTarget="0">
    <vt:lpwstr>4</vt:lpwstr>
  </property>
</Properties>
</file>